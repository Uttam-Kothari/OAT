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653E" w14:textId="77777777" w:rsidR="00AE0B56" w:rsidRDefault="00AE0B56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6DCDE" id="Group 2" o:spid="_x0000_s1026" alt="&quot;&quot;" style="position:absolute;margin-left:-35pt;margin-top:-35pt;width:11in;height:612.75pt;z-index:-25165721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AE0B56" w14:paraId="72783471" w14:textId="77777777" w:rsidTr="00C46B32">
        <w:trPr>
          <w:trHeight w:val="2716"/>
        </w:trPr>
        <w:tc>
          <w:tcPr>
            <w:tcW w:w="1439" w:type="dxa"/>
          </w:tcPr>
          <w:p w14:paraId="5B54C5DA" w14:textId="77777777" w:rsidR="00AE0B56" w:rsidRDefault="00AE0B56"/>
        </w:tc>
        <w:tc>
          <w:tcPr>
            <w:tcW w:w="11032" w:type="dxa"/>
            <w:gridSpan w:val="6"/>
            <w:vAlign w:val="center"/>
          </w:tcPr>
          <w:p w14:paraId="5E371D3A" w14:textId="77777777" w:rsidR="00AE0B56" w:rsidRDefault="00AE0B56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C252F20B3B0B4A51AB9CB93109B0E5F2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03691C88" w14:textId="77777777" w:rsidR="00AE0B56" w:rsidRDefault="00AE0B56"/>
        </w:tc>
      </w:tr>
      <w:tr w:rsidR="00AE0B56" w14:paraId="4F1BAE7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0880C53F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6E32F6" id="Rectangle 22" o:spid="_x0000_s1026" alt="&quot;&quot;" style="position:absolute;margin-left:254pt;margin-top:20.35pt;width:212pt;height:2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AE0B56" w14:paraId="0C41448D" w14:textId="77777777" w:rsidTr="00292168">
        <w:trPr>
          <w:trHeight w:val="408"/>
        </w:trPr>
        <w:tc>
          <w:tcPr>
            <w:tcW w:w="2878" w:type="dxa"/>
            <w:gridSpan w:val="2"/>
          </w:tcPr>
          <w:p w14:paraId="74010E5A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67908DF3" w14:textId="77777777" w:rsidR="00AE0B56" w:rsidRPr="00292168" w:rsidRDefault="00AE0B56" w:rsidP="00EE5A14">
            <w:pPr>
              <w:pStyle w:val="Heading2"/>
            </w:pPr>
            <w:sdt>
              <w:sdtPr>
                <w:id w:val="2065522394"/>
                <w:placeholder>
                  <w:docPart w:val="113992BF08BE470F8348B205D4B4AE50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2FA29BD7" w14:textId="77777777" w:rsidR="00AE0B56" w:rsidRDefault="00AE0B56"/>
        </w:tc>
      </w:tr>
      <w:tr w:rsidR="00AE0B56" w14:paraId="060B9053" w14:textId="77777777" w:rsidTr="00DA07D7">
        <w:trPr>
          <w:trHeight w:val="854"/>
        </w:trPr>
        <w:tc>
          <w:tcPr>
            <w:tcW w:w="14390" w:type="dxa"/>
            <w:gridSpan w:val="9"/>
          </w:tcPr>
          <w:p w14:paraId="3EEF869A" w14:textId="77777777" w:rsidR="00AE0B56" w:rsidRPr="009B4CEC" w:rsidRDefault="00AE0B56">
            <w:pPr>
              <w:rPr>
                <w:color w:val="EE0000"/>
              </w:rPr>
            </w:pPr>
          </w:p>
        </w:tc>
      </w:tr>
      <w:tr w:rsidR="00AE0B56" w14:paraId="7AFBA556" w14:textId="77777777" w:rsidTr="00292168">
        <w:tc>
          <w:tcPr>
            <w:tcW w:w="1439" w:type="dxa"/>
          </w:tcPr>
          <w:p w14:paraId="04AC737B" w14:textId="77777777" w:rsidR="00AE0B56" w:rsidRDefault="00AE0B56"/>
        </w:tc>
        <w:tc>
          <w:tcPr>
            <w:tcW w:w="11512" w:type="dxa"/>
            <w:gridSpan w:val="7"/>
          </w:tcPr>
          <w:p w14:paraId="66D6F96B" w14:textId="77777777" w:rsidR="00AE0B56" w:rsidRPr="009B4CEC" w:rsidRDefault="00AE0B56" w:rsidP="00DD00C7">
            <w:pPr>
              <w:pStyle w:val="Heading1Alt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RAHUL</w:t>
            </w:r>
          </w:p>
        </w:tc>
        <w:tc>
          <w:tcPr>
            <w:tcW w:w="1439" w:type="dxa"/>
          </w:tcPr>
          <w:p w14:paraId="602B5F80" w14:textId="77777777" w:rsidR="00AE0B56" w:rsidRDefault="00AE0B56"/>
        </w:tc>
      </w:tr>
      <w:tr w:rsidR="00AE0B56" w14:paraId="238EA0B6" w14:textId="77777777" w:rsidTr="00292168">
        <w:tc>
          <w:tcPr>
            <w:tcW w:w="2878" w:type="dxa"/>
            <w:gridSpan w:val="2"/>
          </w:tcPr>
          <w:p w14:paraId="2302CD67" w14:textId="77777777" w:rsidR="00AE0B56" w:rsidRDefault="00AE0B56"/>
        </w:tc>
        <w:tc>
          <w:tcPr>
            <w:tcW w:w="2878" w:type="dxa"/>
            <w:gridSpan w:val="2"/>
          </w:tcPr>
          <w:p w14:paraId="3D8EB751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DE9F7" id="Rectangle 23" o:spid="_x0000_s1026" alt="&quot;&quot;" style="position:absolute;margin-left:89.1pt;margin-top:15pt;width:251.95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271B8288" w14:textId="77777777" w:rsidR="00AE0B56" w:rsidRDefault="00AE0B56"/>
        </w:tc>
        <w:tc>
          <w:tcPr>
            <w:tcW w:w="2878" w:type="dxa"/>
          </w:tcPr>
          <w:p w14:paraId="656B68A8" w14:textId="77777777" w:rsidR="00AE0B56" w:rsidRDefault="00AE0B56"/>
        </w:tc>
        <w:tc>
          <w:tcPr>
            <w:tcW w:w="2878" w:type="dxa"/>
            <w:gridSpan w:val="3"/>
          </w:tcPr>
          <w:p w14:paraId="649AD949" w14:textId="77777777" w:rsidR="00AE0B56" w:rsidRDefault="00AE0B56"/>
        </w:tc>
      </w:tr>
      <w:tr w:rsidR="00AE0B56" w14:paraId="3AB1919A" w14:textId="77777777" w:rsidTr="00EE5A14">
        <w:trPr>
          <w:trHeight w:val="342"/>
        </w:trPr>
        <w:tc>
          <w:tcPr>
            <w:tcW w:w="2878" w:type="dxa"/>
            <w:gridSpan w:val="2"/>
          </w:tcPr>
          <w:p w14:paraId="31B81BC4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7F0E0A23" w14:textId="77777777" w:rsidR="00AE0B56" w:rsidRDefault="00AE0B56" w:rsidP="00EE5A14">
            <w:pPr>
              <w:pStyle w:val="Heading2"/>
            </w:pPr>
            <w:sdt>
              <w:sdtPr>
                <w:id w:val="604704577"/>
                <w:placeholder>
                  <w:docPart w:val="D061E5A1B9BD4464BB7B615E9F104CEA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58A7DC0C" w14:textId="77777777" w:rsidR="00AE0B56" w:rsidRDefault="00AE0B56"/>
        </w:tc>
      </w:tr>
      <w:tr w:rsidR="00AE0B56" w14:paraId="6FF87461" w14:textId="77777777" w:rsidTr="005B09BE">
        <w:trPr>
          <w:trHeight w:val="412"/>
        </w:trPr>
        <w:tc>
          <w:tcPr>
            <w:tcW w:w="2878" w:type="dxa"/>
            <w:gridSpan w:val="2"/>
          </w:tcPr>
          <w:p w14:paraId="492B813C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2509AECB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F836CF8" w14:textId="77777777" w:rsidR="00AE0B56" w:rsidRDefault="00AE0B56"/>
        </w:tc>
      </w:tr>
      <w:tr w:rsidR="00AE0B56" w14:paraId="5A794A5C" w14:textId="77777777" w:rsidTr="005B09BE">
        <w:trPr>
          <w:trHeight w:val="582"/>
        </w:trPr>
        <w:tc>
          <w:tcPr>
            <w:tcW w:w="2878" w:type="dxa"/>
            <w:gridSpan w:val="2"/>
          </w:tcPr>
          <w:p w14:paraId="2995AB0B" w14:textId="77777777" w:rsidR="00AE0B56" w:rsidRDefault="00AE0B56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DCF9DEF" w14:textId="77777777" w:rsidR="00AE0B56" w:rsidRPr="009B4CEC" w:rsidRDefault="00AE0B56" w:rsidP="00EE5A14">
            <w:pPr>
              <w:pStyle w:val="Heading3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DATA ANALYTICS</w:t>
            </w:r>
          </w:p>
        </w:tc>
        <w:tc>
          <w:tcPr>
            <w:tcW w:w="2878" w:type="dxa"/>
            <w:gridSpan w:val="3"/>
          </w:tcPr>
          <w:p w14:paraId="50EACAF7" w14:textId="77777777" w:rsidR="00AE0B56" w:rsidRDefault="00AE0B56"/>
        </w:tc>
      </w:tr>
      <w:tr w:rsidR="00AE0B56" w14:paraId="6BA0F7E6" w14:textId="77777777" w:rsidTr="005B09BE">
        <w:trPr>
          <w:trHeight w:val="666"/>
        </w:trPr>
        <w:tc>
          <w:tcPr>
            <w:tcW w:w="2878" w:type="dxa"/>
            <w:gridSpan w:val="2"/>
          </w:tcPr>
          <w:p w14:paraId="7A268316" w14:textId="77777777" w:rsidR="00AE0B56" w:rsidRDefault="00AE0B56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327FD0C3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C78A6B9" w14:textId="77777777" w:rsidR="00AE0B56" w:rsidRDefault="00AE0B56"/>
        </w:tc>
      </w:tr>
      <w:tr w:rsidR="00AE0B56" w14:paraId="0AF888E6" w14:textId="77777777" w:rsidTr="005B09BE">
        <w:trPr>
          <w:trHeight w:val="666"/>
        </w:trPr>
        <w:tc>
          <w:tcPr>
            <w:tcW w:w="1439" w:type="dxa"/>
          </w:tcPr>
          <w:p w14:paraId="19531397" w14:textId="77777777" w:rsidR="00AE0B56" w:rsidRDefault="00AE0B56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23234406" w14:textId="77777777" w:rsidR="00AE0B56" w:rsidRPr="005B09BE" w:rsidRDefault="00AE0B56" w:rsidP="00EE5A14">
            <w:pPr>
              <w:jc w:val="center"/>
            </w:pPr>
            <w:sdt>
              <w:sdtPr>
                <w:rPr>
                  <w:color w:val="EE0000"/>
                </w:rPr>
                <w:id w:val="-922110409"/>
                <w:placeholder>
                  <w:docPart w:val="4C18E8BC38EF4122A4C1CCFD95A6B389"/>
                </w:placeholder>
                <w15:appearance w15:val="hidden"/>
              </w:sdtPr>
              <w:sdtContent>
                <w:r w:rsidRPr="00EF4583">
                  <w:rPr>
                    <w:noProof/>
                    <w:color w:val="EE0000"/>
                  </w:rPr>
                  <w:t>8/15/2026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1AF56E8D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49EDEEE" w14:textId="77777777" w:rsidR="00AE0B56" w:rsidRDefault="00AE0B56" w:rsidP="00EE5A14">
            <w:pPr>
              <w:jc w:val="center"/>
            </w:pPr>
            <w:r w:rsidRPr="00EF4583">
              <w:rPr>
                <w:noProof/>
                <w:color w:val="EE0000"/>
              </w:rPr>
              <w:t>UTTAM</w:t>
            </w:r>
          </w:p>
        </w:tc>
        <w:tc>
          <w:tcPr>
            <w:tcW w:w="1439" w:type="dxa"/>
          </w:tcPr>
          <w:p w14:paraId="6DDB23C7" w14:textId="77777777" w:rsidR="00AE0B56" w:rsidRDefault="00AE0B56"/>
        </w:tc>
      </w:tr>
      <w:tr w:rsidR="00AE0B56" w14:paraId="3A39FD60" w14:textId="77777777" w:rsidTr="005B09BE">
        <w:trPr>
          <w:trHeight w:val="490"/>
        </w:trPr>
        <w:tc>
          <w:tcPr>
            <w:tcW w:w="2878" w:type="dxa"/>
            <w:gridSpan w:val="2"/>
          </w:tcPr>
          <w:p w14:paraId="7BA89FEA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0F0BD556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4040B80" w14:textId="77777777" w:rsidR="00AE0B56" w:rsidRDefault="00AE0B56"/>
        </w:tc>
      </w:tr>
      <w:tr w:rsidR="00AE0B56" w14:paraId="33DF9B33" w14:textId="77777777" w:rsidTr="005B09BE">
        <w:trPr>
          <w:trHeight w:val="985"/>
        </w:trPr>
        <w:tc>
          <w:tcPr>
            <w:tcW w:w="2878" w:type="dxa"/>
            <w:gridSpan w:val="2"/>
          </w:tcPr>
          <w:p w14:paraId="5DBA177A" w14:textId="77777777" w:rsidR="00AE0B56" w:rsidRDefault="00AE0B56"/>
        </w:tc>
        <w:tc>
          <w:tcPr>
            <w:tcW w:w="2878" w:type="dxa"/>
            <w:gridSpan w:val="2"/>
            <w:vAlign w:val="center"/>
          </w:tcPr>
          <w:p w14:paraId="472387B9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391AAD55" w14:textId="77777777" w:rsidR="00AE0B56" w:rsidRPr="005B09BE" w:rsidRDefault="00AE0B56" w:rsidP="00EE5A14">
            <w:pPr>
              <w:pStyle w:val="Heading2"/>
            </w:pPr>
            <w:r w:rsidRPr="00EF4583">
              <w:rPr>
                <w:noProof/>
              </w:rPr>
              <w:t>U.K.</w:t>
            </w:r>
          </w:p>
        </w:tc>
        <w:tc>
          <w:tcPr>
            <w:tcW w:w="2878" w:type="dxa"/>
            <w:vAlign w:val="center"/>
          </w:tcPr>
          <w:p w14:paraId="4F7869A6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979E1FD" w14:textId="77777777" w:rsidR="00AE0B56" w:rsidRDefault="00AE0B56"/>
        </w:tc>
      </w:tr>
    </w:tbl>
    <w:p w14:paraId="2451C9C6" w14:textId="77777777" w:rsidR="00AE0B56" w:rsidRDefault="00AE0B56">
      <w:pPr>
        <w:sectPr w:rsidR="00AE0B56" w:rsidSect="00AE0B56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70B66706" w14:textId="77777777" w:rsidR="00AE0B56" w:rsidRDefault="00AE0B56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51085251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006675616" name="Rectangle 1006675616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43744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48294866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272601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52374683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23605823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43157789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06281387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51898869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46941555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89733530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44633256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54542577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5E936" id="Group 2" o:spid="_x0000_s1026" alt="&quot;&quot;" style="position:absolute;margin-left:-35pt;margin-top:-35pt;width:11in;height:612.75pt;z-index:-251653120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">
                <v:rect id="Rectangle 1006675616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AE0B56" w14:paraId="5EE5FB69" w14:textId="77777777" w:rsidTr="00C46B32">
        <w:trPr>
          <w:trHeight w:val="2716"/>
        </w:trPr>
        <w:tc>
          <w:tcPr>
            <w:tcW w:w="1439" w:type="dxa"/>
          </w:tcPr>
          <w:p w14:paraId="209B56EE" w14:textId="77777777" w:rsidR="00AE0B56" w:rsidRDefault="00AE0B56"/>
        </w:tc>
        <w:tc>
          <w:tcPr>
            <w:tcW w:w="11032" w:type="dxa"/>
            <w:gridSpan w:val="6"/>
            <w:vAlign w:val="center"/>
          </w:tcPr>
          <w:p w14:paraId="0262A4C8" w14:textId="77777777" w:rsidR="00AE0B56" w:rsidRDefault="00AE0B56" w:rsidP="00C46B32">
            <w:pPr>
              <w:pStyle w:val="Heading1"/>
              <w:jc w:val="right"/>
            </w:pPr>
            <w:sdt>
              <w:sdtPr>
                <w:id w:val="370967265"/>
                <w:placeholder>
                  <w:docPart w:val="7E05F43412BC43D0909B3ACAD43AA11D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D58489A" w14:textId="77777777" w:rsidR="00AE0B56" w:rsidRDefault="00AE0B56"/>
        </w:tc>
      </w:tr>
      <w:tr w:rsidR="00AE0B56" w14:paraId="4728EB79" w14:textId="77777777" w:rsidTr="00BE7829">
        <w:trPr>
          <w:trHeight w:val="430"/>
        </w:trPr>
        <w:tc>
          <w:tcPr>
            <w:tcW w:w="14390" w:type="dxa"/>
            <w:gridSpan w:val="9"/>
          </w:tcPr>
          <w:p w14:paraId="37EAD638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395166180" name="Rectangle 39516618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676495" id="Rectangle 395166180" o:spid="_x0000_s1026" alt="&quot;&quot;" style="position:absolute;margin-left:254pt;margin-top:20.35pt;width:212pt;height:2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AE0B56" w14:paraId="75857EDB" w14:textId="77777777" w:rsidTr="00292168">
        <w:trPr>
          <w:trHeight w:val="408"/>
        </w:trPr>
        <w:tc>
          <w:tcPr>
            <w:tcW w:w="2878" w:type="dxa"/>
            <w:gridSpan w:val="2"/>
          </w:tcPr>
          <w:p w14:paraId="07DE6597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79EC0328" w14:textId="77777777" w:rsidR="00AE0B56" w:rsidRPr="00292168" w:rsidRDefault="00AE0B56" w:rsidP="00EE5A14">
            <w:pPr>
              <w:pStyle w:val="Heading2"/>
            </w:pPr>
            <w:sdt>
              <w:sdtPr>
                <w:id w:val="1276674821"/>
                <w:placeholder>
                  <w:docPart w:val="B0ACE4827A33486E9812759C4729F6DE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6E42034C" w14:textId="77777777" w:rsidR="00AE0B56" w:rsidRDefault="00AE0B56"/>
        </w:tc>
      </w:tr>
      <w:tr w:rsidR="00AE0B56" w14:paraId="1B5AC03B" w14:textId="77777777" w:rsidTr="00DA07D7">
        <w:trPr>
          <w:trHeight w:val="854"/>
        </w:trPr>
        <w:tc>
          <w:tcPr>
            <w:tcW w:w="14390" w:type="dxa"/>
            <w:gridSpan w:val="9"/>
          </w:tcPr>
          <w:p w14:paraId="1D608854" w14:textId="77777777" w:rsidR="00AE0B56" w:rsidRPr="009B4CEC" w:rsidRDefault="00AE0B56">
            <w:pPr>
              <w:rPr>
                <w:color w:val="EE0000"/>
              </w:rPr>
            </w:pPr>
          </w:p>
        </w:tc>
      </w:tr>
      <w:tr w:rsidR="00AE0B56" w14:paraId="6D1CA92C" w14:textId="77777777" w:rsidTr="00292168">
        <w:tc>
          <w:tcPr>
            <w:tcW w:w="1439" w:type="dxa"/>
          </w:tcPr>
          <w:p w14:paraId="038D5661" w14:textId="77777777" w:rsidR="00AE0B56" w:rsidRDefault="00AE0B56"/>
        </w:tc>
        <w:tc>
          <w:tcPr>
            <w:tcW w:w="11512" w:type="dxa"/>
            <w:gridSpan w:val="7"/>
          </w:tcPr>
          <w:p w14:paraId="60376A87" w14:textId="77777777" w:rsidR="00AE0B56" w:rsidRPr="009B4CEC" w:rsidRDefault="00AE0B56" w:rsidP="00DD00C7">
            <w:pPr>
              <w:pStyle w:val="Heading1Alt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PRIYA</w:t>
            </w:r>
          </w:p>
        </w:tc>
        <w:tc>
          <w:tcPr>
            <w:tcW w:w="1439" w:type="dxa"/>
          </w:tcPr>
          <w:p w14:paraId="48FEAC16" w14:textId="77777777" w:rsidR="00AE0B56" w:rsidRDefault="00AE0B56"/>
        </w:tc>
      </w:tr>
      <w:tr w:rsidR="00AE0B56" w14:paraId="08088522" w14:textId="77777777" w:rsidTr="00292168">
        <w:tc>
          <w:tcPr>
            <w:tcW w:w="2878" w:type="dxa"/>
            <w:gridSpan w:val="2"/>
          </w:tcPr>
          <w:p w14:paraId="7F92ED60" w14:textId="77777777" w:rsidR="00AE0B56" w:rsidRDefault="00AE0B56"/>
        </w:tc>
        <w:tc>
          <w:tcPr>
            <w:tcW w:w="2878" w:type="dxa"/>
            <w:gridSpan w:val="2"/>
          </w:tcPr>
          <w:p w14:paraId="42A96766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677944773" name="Rectangle 67794477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50B06" id="Rectangle 677944773" o:spid="_x0000_s1026" alt="&quot;&quot;" style="position:absolute;margin-left:89.1pt;margin-top:15pt;width:251.95pt;height:2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7F080B4" w14:textId="77777777" w:rsidR="00AE0B56" w:rsidRDefault="00AE0B56"/>
        </w:tc>
        <w:tc>
          <w:tcPr>
            <w:tcW w:w="2878" w:type="dxa"/>
          </w:tcPr>
          <w:p w14:paraId="6086729F" w14:textId="77777777" w:rsidR="00AE0B56" w:rsidRDefault="00AE0B56"/>
        </w:tc>
        <w:tc>
          <w:tcPr>
            <w:tcW w:w="2878" w:type="dxa"/>
            <w:gridSpan w:val="3"/>
          </w:tcPr>
          <w:p w14:paraId="20E83A12" w14:textId="77777777" w:rsidR="00AE0B56" w:rsidRDefault="00AE0B56"/>
        </w:tc>
      </w:tr>
      <w:tr w:rsidR="00AE0B56" w14:paraId="01FB1F8B" w14:textId="77777777" w:rsidTr="00EE5A14">
        <w:trPr>
          <w:trHeight w:val="342"/>
        </w:trPr>
        <w:tc>
          <w:tcPr>
            <w:tcW w:w="2878" w:type="dxa"/>
            <w:gridSpan w:val="2"/>
          </w:tcPr>
          <w:p w14:paraId="49E80C7E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66341EE1" w14:textId="77777777" w:rsidR="00AE0B56" w:rsidRDefault="00AE0B56" w:rsidP="00EE5A14">
            <w:pPr>
              <w:pStyle w:val="Heading2"/>
            </w:pPr>
            <w:sdt>
              <w:sdtPr>
                <w:id w:val="-1335840060"/>
                <w:placeholder>
                  <w:docPart w:val="18267355F50A4F3497EACB5F7658561F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78918729" w14:textId="77777777" w:rsidR="00AE0B56" w:rsidRDefault="00AE0B56"/>
        </w:tc>
      </w:tr>
      <w:tr w:rsidR="00AE0B56" w14:paraId="0791CE44" w14:textId="77777777" w:rsidTr="005B09BE">
        <w:trPr>
          <w:trHeight w:val="412"/>
        </w:trPr>
        <w:tc>
          <w:tcPr>
            <w:tcW w:w="2878" w:type="dxa"/>
            <w:gridSpan w:val="2"/>
          </w:tcPr>
          <w:p w14:paraId="19F5BD7D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03731B6A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1EF620F" w14:textId="77777777" w:rsidR="00AE0B56" w:rsidRDefault="00AE0B56"/>
        </w:tc>
      </w:tr>
      <w:tr w:rsidR="00AE0B56" w14:paraId="412B60E5" w14:textId="77777777" w:rsidTr="005B09BE">
        <w:trPr>
          <w:trHeight w:val="582"/>
        </w:trPr>
        <w:tc>
          <w:tcPr>
            <w:tcW w:w="2878" w:type="dxa"/>
            <w:gridSpan w:val="2"/>
          </w:tcPr>
          <w:p w14:paraId="7FA2C112" w14:textId="77777777" w:rsidR="00AE0B56" w:rsidRDefault="00AE0B56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1D5BC7D" w14:textId="77777777" w:rsidR="00AE0B56" w:rsidRPr="009B4CEC" w:rsidRDefault="00AE0B56" w:rsidP="00EE5A14">
            <w:pPr>
              <w:pStyle w:val="Heading3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DATA ANALYTICS</w:t>
            </w:r>
          </w:p>
        </w:tc>
        <w:tc>
          <w:tcPr>
            <w:tcW w:w="2878" w:type="dxa"/>
            <w:gridSpan w:val="3"/>
          </w:tcPr>
          <w:p w14:paraId="1FACBF16" w14:textId="77777777" w:rsidR="00AE0B56" w:rsidRDefault="00AE0B56"/>
        </w:tc>
      </w:tr>
      <w:tr w:rsidR="00AE0B56" w14:paraId="092C4FEC" w14:textId="77777777" w:rsidTr="005B09BE">
        <w:trPr>
          <w:trHeight w:val="666"/>
        </w:trPr>
        <w:tc>
          <w:tcPr>
            <w:tcW w:w="2878" w:type="dxa"/>
            <w:gridSpan w:val="2"/>
          </w:tcPr>
          <w:p w14:paraId="383109FB" w14:textId="77777777" w:rsidR="00AE0B56" w:rsidRDefault="00AE0B56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C58C563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49953B1" w14:textId="77777777" w:rsidR="00AE0B56" w:rsidRDefault="00AE0B56"/>
        </w:tc>
      </w:tr>
      <w:tr w:rsidR="00AE0B56" w14:paraId="3C36B2D1" w14:textId="77777777" w:rsidTr="005B09BE">
        <w:trPr>
          <w:trHeight w:val="666"/>
        </w:trPr>
        <w:tc>
          <w:tcPr>
            <w:tcW w:w="1439" w:type="dxa"/>
          </w:tcPr>
          <w:p w14:paraId="0402C111" w14:textId="77777777" w:rsidR="00AE0B56" w:rsidRDefault="00AE0B56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8B562B8" w14:textId="77777777" w:rsidR="00AE0B56" w:rsidRPr="005B09BE" w:rsidRDefault="00AE0B56" w:rsidP="00EE5A14">
            <w:pPr>
              <w:jc w:val="center"/>
            </w:pPr>
            <w:sdt>
              <w:sdtPr>
                <w:rPr>
                  <w:color w:val="EE0000"/>
                </w:rPr>
                <w:id w:val="1535774795"/>
                <w:placeholder>
                  <w:docPart w:val="F461D8C0D2344CE088634FEDBB0294D9"/>
                </w:placeholder>
                <w15:appearance w15:val="hidden"/>
              </w:sdtPr>
              <w:sdtContent>
                <w:r w:rsidRPr="00EF4583">
                  <w:rPr>
                    <w:noProof/>
                    <w:color w:val="EE0000"/>
                  </w:rPr>
                  <w:t>8/16/2026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619919DD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9821837" w14:textId="77777777" w:rsidR="00AE0B56" w:rsidRDefault="00AE0B56" w:rsidP="00EE5A14">
            <w:pPr>
              <w:jc w:val="center"/>
            </w:pPr>
            <w:r w:rsidRPr="00EF4583">
              <w:rPr>
                <w:noProof/>
                <w:color w:val="EE0000"/>
              </w:rPr>
              <w:t>UTTAM</w:t>
            </w:r>
          </w:p>
        </w:tc>
        <w:tc>
          <w:tcPr>
            <w:tcW w:w="1439" w:type="dxa"/>
          </w:tcPr>
          <w:p w14:paraId="1EE7C329" w14:textId="77777777" w:rsidR="00AE0B56" w:rsidRDefault="00AE0B56"/>
        </w:tc>
      </w:tr>
      <w:tr w:rsidR="00AE0B56" w14:paraId="7DCF6760" w14:textId="77777777" w:rsidTr="005B09BE">
        <w:trPr>
          <w:trHeight w:val="490"/>
        </w:trPr>
        <w:tc>
          <w:tcPr>
            <w:tcW w:w="2878" w:type="dxa"/>
            <w:gridSpan w:val="2"/>
          </w:tcPr>
          <w:p w14:paraId="1976DB3D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7FC5686E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34449C8" w14:textId="77777777" w:rsidR="00AE0B56" w:rsidRDefault="00AE0B56"/>
        </w:tc>
      </w:tr>
      <w:tr w:rsidR="00AE0B56" w14:paraId="0F959322" w14:textId="77777777" w:rsidTr="005B09BE">
        <w:trPr>
          <w:trHeight w:val="985"/>
        </w:trPr>
        <w:tc>
          <w:tcPr>
            <w:tcW w:w="2878" w:type="dxa"/>
            <w:gridSpan w:val="2"/>
          </w:tcPr>
          <w:p w14:paraId="18BDD965" w14:textId="77777777" w:rsidR="00AE0B56" w:rsidRDefault="00AE0B56"/>
        </w:tc>
        <w:tc>
          <w:tcPr>
            <w:tcW w:w="2878" w:type="dxa"/>
            <w:gridSpan w:val="2"/>
            <w:vAlign w:val="center"/>
          </w:tcPr>
          <w:p w14:paraId="4649B38F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47A53D0" w14:textId="77777777" w:rsidR="00AE0B56" w:rsidRPr="005B09BE" w:rsidRDefault="00AE0B56" w:rsidP="00EE5A14">
            <w:pPr>
              <w:pStyle w:val="Heading2"/>
            </w:pPr>
            <w:r w:rsidRPr="00EF4583">
              <w:rPr>
                <w:noProof/>
              </w:rPr>
              <w:t>U.K.</w:t>
            </w:r>
          </w:p>
        </w:tc>
        <w:tc>
          <w:tcPr>
            <w:tcW w:w="2878" w:type="dxa"/>
            <w:vAlign w:val="center"/>
          </w:tcPr>
          <w:p w14:paraId="33EE0464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D2B4226" w14:textId="77777777" w:rsidR="00AE0B56" w:rsidRDefault="00AE0B56"/>
        </w:tc>
      </w:tr>
    </w:tbl>
    <w:p w14:paraId="783A4555" w14:textId="77777777" w:rsidR="00AE0B56" w:rsidRDefault="00AE0B56">
      <w:pPr>
        <w:sectPr w:rsidR="00AE0B56" w:rsidSect="00AE0B56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6E82C0BE" w14:textId="77777777" w:rsidR="00AE0B56" w:rsidRDefault="00AE0B56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440891025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755707090" name="Rectangle 1755707090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100903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47864147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550465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69049059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6415008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75206835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88073759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79754545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14265629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11063002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09059445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81205990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CA8A1" id="Group 2" o:spid="_x0000_s1026" alt="&quot;&quot;" style="position:absolute;margin-left:-35pt;margin-top:-35pt;width:11in;height:612.75pt;z-index:-251649024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">
                <v:rect id="Rectangle 1755707090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AE0B56" w14:paraId="14E5FB42" w14:textId="77777777" w:rsidTr="00C46B32">
        <w:trPr>
          <w:trHeight w:val="2716"/>
        </w:trPr>
        <w:tc>
          <w:tcPr>
            <w:tcW w:w="1439" w:type="dxa"/>
          </w:tcPr>
          <w:p w14:paraId="29292466" w14:textId="77777777" w:rsidR="00AE0B56" w:rsidRDefault="00AE0B56"/>
        </w:tc>
        <w:tc>
          <w:tcPr>
            <w:tcW w:w="11032" w:type="dxa"/>
            <w:gridSpan w:val="6"/>
            <w:vAlign w:val="center"/>
          </w:tcPr>
          <w:p w14:paraId="2A661BC5" w14:textId="77777777" w:rsidR="00AE0B56" w:rsidRDefault="00AE0B56" w:rsidP="00C46B32">
            <w:pPr>
              <w:pStyle w:val="Heading1"/>
              <w:jc w:val="right"/>
            </w:pPr>
            <w:sdt>
              <w:sdtPr>
                <w:id w:val="263588257"/>
                <w:placeholder>
                  <w:docPart w:val="859E78005B5949AC8797F1B313CFD9C9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2A442FAE" w14:textId="77777777" w:rsidR="00AE0B56" w:rsidRDefault="00AE0B56"/>
        </w:tc>
      </w:tr>
      <w:tr w:rsidR="00AE0B56" w14:paraId="458CB714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5E4CCAC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320378982" name="Rectangle 132037898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1787FC" id="Rectangle 1320378982" o:spid="_x0000_s1026" alt="&quot;&quot;" style="position:absolute;margin-left:254pt;margin-top:20.35pt;width:212pt;height:2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AE0B56" w14:paraId="33E48FA2" w14:textId="77777777" w:rsidTr="00292168">
        <w:trPr>
          <w:trHeight w:val="408"/>
        </w:trPr>
        <w:tc>
          <w:tcPr>
            <w:tcW w:w="2878" w:type="dxa"/>
            <w:gridSpan w:val="2"/>
          </w:tcPr>
          <w:p w14:paraId="425856E1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5209BCB2" w14:textId="77777777" w:rsidR="00AE0B56" w:rsidRPr="00292168" w:rsidRDefault="00AE0B56" w:rsidP="00EE5A14">
            <w:pPr>
              <w:pStyle w:val="Heading2"/>
            </w:pPr>
            <w:sdt>
              <w:sdtPr>
                <w:id w:val="-1594542948"/>
                <w:placeholder>
                  <w:docPart w:val="798E59B444B240E0916A5424E3178A64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5A98D307" w14:textId="77777777" w:rsidR="00AE0B56" w:rsidRDefault="00AE0B56"/>
        </w:tc>
      </w:tr>
      <w:tr w:rsidR="00AE0B56" w14:paraId="2307518B" w14:textId="77777777" w:rsidTr="00DA07D7">
        <w:trPr>
          <w:trHeight w:val="854"/>
        </w:trPr>
        <w:tc>
          <w:tcPr>
            <w:tcW w:w="14390" w:type="dxa"/>
            <w:gridSpan w:val="9"/>
          </w:tcPr>
          <w:p w14:paraId="6266F664" w14:textId="77777777" w:rsidR="00AE0B56" w:rsidRPr="009B4CEC" w:rsidRDefault="00AE0B56">
            <w:pPr>
              <w:rPr>
                <w:color w:val="EE0000"/>
              </w:rPr>
            </w:pPr>
          </w:p>
        </w:tc>
      </w:tr>
      <w:tr w:rsidR="00AE0B56" w14:paraId="685FDB51" w14:textId="77777777" w:rsidTr="00292168">
        <w:tc>
          <w:tcPr>
            <w:tcW w:w="1439" w:type="dxa"/>
          </w:tcPr>
          <w:p w14:paraId="6ACFF498" w14:textId="77777777" w:rsidR="00AE0B56" w:rsidRDefault="00AE0B56"/>
        </w:tc>
        <w:tc>
          <w:tcPr>
            <w:tcW w:w="11512" w:type="dxa"/>
            <w:gridSpan w:val="7"/>
          </w:tcPr>
          <w:p w14:paraId="46E766C7" w14:textId="77777777" w:rsidR="00AE0B56" w:rsidRPr="009B4CEC" w:rsidRDefault="00AE0B56" w:rsidP="00DD00C7">
            <w:pPr>
              <w:pStyle w:val="Heading1Alt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ARJUN</w:t>
            </w:r>
          </w:p>
        </w:tc>
        <w:tc>
          <w:tcPr>
            <w:tcW w:w="1439" w:type="dxa"/>
          </w:tcPr>
          <w:p w14:paraId="365EA800" w14:textId="77777777" w:rsidR="00AE0B56" w:rsidRDefault="00AE0B56"/>
        </w:tc>
      </w:tr>
      <w:tr w:rsidR="00AE0B56" w14:paraId="195478E2" w14:textId="77777777" w:rsidTr="00292168">
        <w:tc>
          <w:tcPr>
            <w:tcW w:w="2878" w:type="dxa"/>
            <w:gridSpan w:val="2"/>
          </w:tcPr>
          <w:p w14:paraId="406DB207" w14:textId="77777777" w:rsidR="00AE0B56" w:rsidRDefault="00AE0B56"/>
        </w:tc>
        <w:tc>
          <w:tcPr>
            <w:tcW w:w="2878" w:type="dxa"/>
            <w:gridSpan w:val="2"/>
          </w:tcPr>
          <w:p w14:paraId="4B539D32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773713603" name="Rectangle 177371360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4A08D" id="Rectangle 1773713603" o:spid="_x0000_s1026" alt="&quot;&quot;" style="position:absolute;margin-left:89.1pt;margin-top:15pt;width:251.9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61C25B28" w14:textId="77777777" w:rsidR="00AE0B56" w:rsidRDefault="00AE0B56"/>
        </w:tc>
        <w:tc>
          <w:tcPr>
            <w:tcW w:w="2878" w:type="dxa"/>
          </w:tcPr>
          <w:p w14:paraId="782FFF1F" w14:textId="77777777" w:rsidR="00AE0B56" w:rsidRDefault="00AE0B56"/>
        </w:tc>
        <w:tc>
          <w:tcPr>
            <w:tcW w:w="2878" w:type="dxa"/>
            <w:gridSpan w:val="3"/>
          </w:tcPr>
          <w:p w14:paraId="645B302F" w14:textId="77777777" w:rsidR="00AE0B56" w:rsidRDefault="00AE0B56"/>
        </w:tc>
      </w:tr>
      <w:tr w:rsidR="00AE0B56" w14:paraId="2C2B98DB" w14:textId="77777777" w:rsidTr="00EE5A14">
        <w:trPr>
          <w:trHeight w:val="342"/>
        </w:trPr>
        <w:tc>
          <w:tcPr>
            <w:tcW w:w="2878" w:type="dxa"/>
            <w:gridSpan w:val="2"/>
          </w:tcPr>
          <w:p w14:paraId="58AE289A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2C58861F" w14:textId="77777777" w:rsidR="00AE0B56" w:rsidRDefault="00AE0B56" w:rsidP="00EE5A14">
            <w:pPr>
              <w:pStyle w:val="Heading2"/>
            </w:pPr>
            <w:sdt>
              <w:sdtPr>
                <w:id w:val="-1797052612"/>
                <w:placeholder>
                  <w:docPart w:val="F2968493474D4A2DBD8F51ED0980F82F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5B1E157F" w14:textId="77777777" w:rsidR="00AE0B56" w:rsidRDefault="00AE0B56"/>
        </w:tc>
      </w:tr>
      <w:tr w:rsidR="00AE0B56" w14:paraId="0D427A8D" w14:textId="77777777" w:rsidTr="005B09BE">
        <w:trPr>
          <w:trHeight w:val="412"/>
        </w:trPr>
        <w:tc>
          <w:tcPr>
            <w:tcW w:w="2878" w:type="dxa"/>
            <w:gridSpan w:val="2"/>
          </w:tcPr>
          <w:p w14:paraId="1F93DCBB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0687BD3E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07395B1" w14:textId="77777777" w:rsidR="00AE0B56" w:rsidRDefault="00AE0B56"/>
        </w:tc>
      </w:tr>
      <w:tr w:rsidR="00AE0B56" w14:paraId="04CB309F" w14:textId="77777777" w:rsidTr="005B09BE">
        <w:trPr>
          <w:trHeight w:val="582"/>
        </w:trPr>
        <w:tc>
          <w:tcPr>
            <w:tcW w:w="2878" w:type="dxa"/>
            <w:gridSpan w:val="2"/>
          </w:tcPr>
          <w:p w14:paraId="4A641F21" w14:textId="77777777" w:rsidR="00AE0B56" w:rsidRDefault="00AE0B56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E0B1FC2" w14:textId="77777777" w:rsidR="00AE0B56" w:rsidRPr="009B4CEC" w:rsidRDefault="00AE0B56" w:rsidP="00EE5A14">
            <w:pPr>
              <w:pStyle w:val="Heading3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DATA ANALYTICS</w:t>
            </w:r>
          </w:p>
        </w:tc>
        <w:tc>
          <w:tcPr>
            <w:tcW w:w="2878" w:type="dxa"/>
            <w:gridSpan w:val="3"/>
          </w:tcPr>
          <w:p w14:paraId="0BCE4F77" w14:textId="77777777" w:rsidR="00AE0B56" w:rsidRDefault="00AE0B56"/>
        </w:tc>
      </w:tr>
      <w:tr w:rsidR="00AE0B56" w14:paraId="436974EF" w14:textId="77777777" w:rsidTr="005B09BE">
        <w:trPr>
          <w:trHeight w:val="666"/>
        </w:trPr>
        <w:tc>
          <w:tcPr>
            <w:tcW w:w="2878" w:type="dxa"/>
            <w:gridSpan w:val="2"/>
          </w:tcPr>
          <w:p w14:paraId="0214F392" w14:textId="77777777" w:rsidR="00AE0B56" w:rsidRDefault="00AE0B56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78D0D72A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EDB7020" w14:textId="77777777" w:rsidR="00AE0B56" w:rsidRDefault="00AE0B56"/>
        </w:tc>
      </w:tr>
      <w:tr w:rsidR="00AE0B56" w14:paraId="47D194A5" w14:textId="77777777" w:rsidTr="005B09BE">
        <w:trPr>
          <w:trHeight w:val="666"/>
        </w:trPr>
        <w:tc>
          <w:tcPr>
            <w:tcW w:w="1439" w:type="dxa"/>
          </w:tcPr>
          <w:p w14:paraId="3FB7D1A9" w14:textId="77777777" w:rsidR="00AE0B56" w:rsidRDefault="00AE0B56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09F31C43" w14:textId="77777777" w:rsidR="00AE0B56" w:rsidRPr="005B09BE" w:rsidRDefault="00AE0B56" w:rsidP="00EE5A14">
            <w:pPr>
              <w:jc w:val="center"/>
            </w:pPr>
            <w:sdt>
              <w:sdtPr>
                <w:rPr>
                  <w:color w:val="EE0000"/>
                </w:rPr>
                <w:id w:val="1828550900"/>
                <w:placeholder>
                  <w:docPart w:val="A8228165FE6144A281018D151CEBE258"/>
                </w:placeholder>
                <w15:appearance w15:val="hidden"/>
              </w:sdtPr>
              <w:sdtContent>
                <w:r w:rsidRPr="00EF4583">
                  <w:rPr>
                    <w:noProof/>
                    <w:color w:val="EE0000"/>
                  </w:rPr>
                  <w:t>8/17/2026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E8FDDFA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0439D09" w14:textId="77777777" w:rsidR="00AE0B56" w:rsidRDefault="00AE0B56" w:rsidP="00EE5A14">
            <w:pPr>
              <w:jc w:val="center"/>
            </w:pPr>
            <w:r w:rsidRPr="00EF4583">
              <w:rPr>
                <w:noProof/>
                <w:color w:val="EE0000"/>
              </w:rPr>
              <w:t>UTTAM</w:t>
            </w:r>
          </w:p>
        </w:tc>
        <w:tc>
          <w:tcPr>
            <w:tcW w:w="1439" w:type="dxa"/>
          </w:tcPr>
          <w:p w14:paraId="3CEC143F" w14:textId="77777777" w:rsidR="00AE0B56" w:rsidRDefault="00AE0B56"/>
        </w:tc>
      </w:tr>
      <w:tr w:rsidR="00AE0B56" w14:paraId="3BF547A2" w14:textId="77777777" w:rsidTr="005B09BE">
        <w:trPr>
          <w:trHeight w:val="490"/>
        </w:trPr>
        <w:tc>
          <w:tcPr>
            <w:tcW w:w="2878" w:type="dxa"/>
            <w:gridSpan w:val="2"/>
          </w:tcPr>
          <w:p w14:paraId="4E406B69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18658373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9708043" w14:textId="77777777" w:rsidR="00AE0B56" w:rsidRDefault="00AE0B56"/>
        </w:tc>
      </w:tr>
      <w:tr w:rsidR="00AE0B56" w14:paraId="6E3335E3" w14:textId="77777777" w:rsidTr="005B09BE">
        <w:trPr>
          <w:trHeight w:val="985"/>
        </w:trPr>
        <w:tc>
          <w:tcPr>
            <w:tcW w:w="2878" w:type="dxa"/>
            <w:gridSpan w:val="2"/>
          </w:tcPr>
          <w:p w14:paraId="4BC9DBA8" w14:textId="77777777" w:rsidR="00AE0B56" w:rsidRDefault="00AE0B56"/>
        </w:tc>
        <w:tc>
          <w:tcPr>
            <w:tcW w:w="2878" w:type="dxa"/>
            <w:gridSpan w:val="2"/>
            <w:vAlign w:val="center"/>
          </w:tcPr>
          <w:p w14:paraId="19FC92A7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0992C340" w14:textId="77777777" w:rsidR="00AE0B56" w:rsidRPr="005B09BE" w:rsidRDefault="00AE0B56" w:rsidP="00EE5A14">
            <w:pPr>
              <w:pStyle w:val="Heading2"/>
            </w:pPr>
            <w:r w:rsidRPr="00EF4583">
              <w:rPr>
                <w:noProof/>
              </w:rPr>
              <w:t>U.K.</w:t>
            </w:r>
          </w:p>
        </w:tc>
        <w:tc>
          <w:tcPr>
            <w:tcW w:w="2878" w:type="dxa"/>
            <w:vAlign w:val="center"/>
          </w:tcPr>
          <w:p w14:paraId="5E5912AA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A2DE83D" w14:textId="77777777" w:rsidR="00AE0B56" w:rsidRDefault="00AE0B56"/>
        </w:tc>
      </w:tr>
    </w:tbl>
    <w:p w14:paraId="3DA73B7A" w14:textId="77777777" w:rsidR="00AE0B56" w:rsidRDefault="00AE0B56">
      <w:pPr>
        <w:sectPr w:rsidR="00AE0B56" w:rsidSect="00AE0B56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53A19475" w14:textId="77777777" w:rsidR="00AE0B56" w:rsidRDefault="00AE0B56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743220330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754760373" name="Rectangle 754760373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094302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11548866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90556254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95982544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69893810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14780896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6067984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5002884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44274693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11235037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63529362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95308377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F4A19" id="Group 2" o:spid="_x0000_s1026" alt="&quot;&quot;" style="position:absolute;margin-left:-35pt;margin-top:-35pt;width:11in;height:612.75pt;z-index:-251644928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">
                <v:rect id="Rectangle 754760373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AE0B56" w14:paraId="1DEB3448" w14:textId="77777777" w:rsidTr="00C46B32">
        <w:trPr>
          <w:trHeight w:val="2716"/>
        </w:trPr>
        <w:tc>
          <w:tcPr>
            <w:tcW w:w="1439" w:type="dxa"/>
          </w:tcPr>
          <w:p w14:paraId="78C91DDF" w14:textId="77777777" w:rsidR="00AE0B56" w:rsidRDefault="00AE0B56"/>
        </w:tc>
        <w:tc>
          <w:tcPr>
            <w:tcW w:w="11032" w:type="dxa"/>
            <w:gridSpan w:val="6"/>
            <w:vAlign w:val="center"/>
          </w:tcPr>
          <w:p w14:paraId="568BFE41" w14:textId="77777777" w:rsidR="00AE0B56" w:rsidRDefault="00AE0B56" w:rsidP="00C46B32">
            <w:pPr>
              <w:pStyle w:val="Heading1"/>
              <w:jc w:val="right"/>
            </w:pPr>
            <w:sdt>
              <w:sdtPr>
                <w:id w:val="2026521707"/>
                <w:placeholder>
                  <w:docPart w:val="4A5E9A8AD6704AB2A8096806AD085F6A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53A5E266" w14:textId="77777777" w:rsidR="00AE0B56" w:rsidRDefault="00AE0B56"/>
        </w:tc>
      </w:tr>
      <w:tr w:rsidR="00AE0B56" w14:paraId="5DB5DC3F" w14:textId="77777777" w:rsidTr="00BE7829">
        <w:trPr>
          <w:trHeight w:val="430"/>
        </w:trPr>
        <w:tc>
          <w:tcPr>
            <w:tcW w:w="14390" w:type="dxa"/>
            <w:gridSpan w:val="9"/>
          </w:tcPr>
          <w:p w14:paraId="63415DBC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853498769" name="Rectangle 85349876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9D640D" id="Rectangle 853498769" o:spid="_x0000_s1026" alt="&quot;&quot;" style="position:absolute;margin-left:254pt;margin-top:20.35pt;width:212pt;height:21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AE0B56" w14:paraId="0DECB8DA" w14:textId="77777777" w:rsidTr="00292168">
        <w:trPr>
          <w:trHeight w:val="408"/>
        </w:trPr>
        <w:tc>
          <w:tcPr>
            <w:tcW w:w="2878" w:type="dxa"/>
            <w:gridSpan w:val="2"/>
          </w:tcPr>
          <w:p w14:paraId="24CF4CC2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3FC06938" w14:textId="77777777" w:rsidR="00AE0B56" w:rsidRPr="00292168" w:rsidRDefault="00AE0B56" w:rsidP="00EE5A14">
            <w:pPr>
              <w:pStyle w:val="Heading2"/>
            </w:pPr>
            <w:sdt>
              <w:sdtPr>
                <w:id w:val="56986213"/>
                <w:placeholder>
                  <w:docPart w:val="011115962F8C43589E3CFFC317B0A1D8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539172C4" w14:textId="77777777" w:rsidR="00AE0B56" w:rsidRDefault="00AE0B56"/>
        </w:tc>
      </w:tr>
      <w:tr w:rsidR="00AE0B56" w14:paraId="2F3F0DB2" w14:textId="77777777" w:rsidTr="00DA07D7">
        <w:trPr>
          <w:trHeight w:val="854"/>
        </w:trPr>
        <w:tc>
          <w:tcPr>
            <w:tcW w:w="14390" w:type="dxa"/>
            <w:gridSpan w:val="9"/>
          </w:tcPr>
          <w:p w14:paraId="4D7C2909" w14:textId="77777777" w:rsidR="00AE0B56" w:rsidRPr="009B4CEC" w:rsidRDefault="00AE0B56">
            <w:pPr>
              <w:rPr>
                <w:color w:val="EE0000"/>
              </w:rPr>
            </w:pPr>
          </w:p>
        </w:tc>
      </w:tr>
      <w:tr w:rsidR="00AE0B56" w14:paraId="2DB55145" w14:textId="77777777" w:rsidTr="00292168">
        <w:tc>
          <w:tcPr>
            <w:tcW w:w="1439" w:type="dxa"/>
          </w:tcPr>
          <w:p w14:paraId="20FD2DD2" w14:textId="77777777" w:rsidR="00AE0B56" w:rsidRDefault="00AE0B56"/>
        </w:tc>
        <w:tc>
          <w:tcPr>
            <w:tcW w:w="11512" w:type="dxa"/>
            <w:gridSpan w:val="7"/>
          </w:tcPr>
          <w:p w14:paraId="2BD3A80F" w14:textId="77777777" w:rsidR="00AE0B56" w:rsidRPr="009B4CEC" w:rsidRDefault="00AE0B56" w:rsidP="00DD00C7">
            <w:pPr>
              <w:pStyle w:val="Heading1Alt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NEHA</w:t>
            </w:r>
          </w:p>
        </w:tc>
        <w:tc>
          <w:tcPr>
            <w:tcW w:w="1439" w:type="dxa"/>
          </w:tcPr>
          <w:p w14:paraId="71E307F6" w14:textId="77777777" w:rsidR="00AE0B56" w:rsidRDefault="00AE0B56"/>
        </w:tc>
      </w:tr>
      <w:tr w:rsidR="00AE0B56" w14:paraId="2D256E8B" w14:textId="77777777" w:rsidTr="00292168">
        <w:tc>
          <w:tcPr>
            <w:tcW w:w="2878" w:type="dxa"/>
            <w:gridSpan w:val="2"/>
          </w:tcPr>
          <w:p w14:paraId="1FFB82EF" w14:textId="77777777" w:rsidR="00AE0B56" w:rsidRDefault="00AE0B56"/>
        </w:tc>
        <w:tc>
          <w:tcPr>
            <w:tcW w:w="2878" w:type="dxa"/>
            <w:gridSpan w:val="2"/>
          </w:tcPr>
          <w:p w14:paraId="0EDACD84" w14:textId="77777777" w:rsidR="00AE0B56" w:rsidRDefault="00AE0B56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105142520" name="Rectangle 110514252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C171E" id="Rectangle 1105142520" o:spid="_x0000_s1026" alt="&quot;&quot;" style="position:absolute;margin-left:89.1pt;margin-top:15pt;width:251.95pt;height:2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B0AE763" w14:textId="77777777" w:rsidR="00AE0B56" w:rsidRDefault="00AE0B56"/>
        </w:tc>
        <w:tc>
          <w:tcPr>
            <w:tcW w:w="2878" w:type="dxa"/>
          </w:tcPr>
          <w:p w14:paraId="6C5BC822" w14:textId="77777777" w:rsidR="00AE0B56" w:rsidRDefault="00AE0B56"/>
        </w:tc>
        <w:tc>
          <w:tcPr>
            <w:tcW w:w="2878" w:type="dxa"/>
            <w:gridSpan w:val="3"/>
          </w:tcPr>
          <w:p w14:paraId="1819B445" w14:textId="77777777" w:rsidR="00AE0B56" w:rsidRDefault="00AE0B56"/>
        </w:tc>
      </w:tr>
      <w:tr w:rsidR="00AE0B56" w14:paraId="2A3D7B2E" w14:textId="77777777" w:rsidTr="00EE5A14">
        <w:trPr>
          <w:trHeight w:val="342"/>
        </w:trPr>
        <w:tc>
          <w:tcPr>
            <w:tcW w:w="2878" w:type="dxa"/>
            <w:gridSpan w:val="2"/>
          </w:tcPr>
          <w:p w14:paraId="100E9C2C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1B89F703" w14:textId="77777777" w:rsidR="00AE0B56" w:rsidRDefault="00AE0B56" w:rsidP="00EE5A14">
            <w:pPr>
              <w:pStyle w:val="Heading2"/>
            </w:pPr>
            <w:sdt>
              <w:sdtPr>
                <w:id w:val="-1626931549"/>
                <w:placeholder>
                  <w:docPart w:val="24090DC8C82340E2A9FE6772CD110851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16D5FC51" w14:textId="77777777" w:rsidR="00AE0B56" w:rsidRDefault="00AE0B56"/>
        </w:tc>
      </w:tr>
      <w:tr w:rsidR="00AE0B56" w14:paraId="2B2D91D8" w14:textId="77777777" w:rsidTr="005B09BE">
        <w:trPr>
          <w:trHeight w:val="412"/>
        </w:trPr>
        <w:tc>
          <w:tcPr>
            <w:tcW w:w="2878" w:type="dxa"/>
            <w:gridSpan w:val="2"/>
          </w:tcPr>
          <w:p w14:paraId="13AB5FB1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3082C3D2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39F23CF" w14:textId="77777777" w:rsidR="00AE0B56" w:rsidRDefault="00AE0B56"/>
        </w:tc>
      </w:tr>
      <w:tr w:rsidR="00AE0B56" w14:paraId="7AFAB632" w14:textId="77777777" w:rsidTr="005B09BE">
        <w:trPr>
          <w:trHeight w:val="582"/>
        </w:trPr>
        <w:tc>
          <w:tcPr>
            <w:tcW w:w="2878" w:type="dxa"/>
            <w:gridSpan w:val="2"/>
          </w:tcPr>
          <w:p w14:paraId="0E40D68D" w14:textId="77777777" w:rsidR="00AE0B56" w:rsidRDefault="00AE0B56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87392D9" w14:textId="77777777" w:rsidR="00AE0B56" w:rsidRPr="009B4CEC" w:rsidRDefault="00AE0B56" w:rsidP="00EE5A14">
            <w:pPr>
              <w:pStyle w:val="Heading3"/>
              <w:rPr>
                <w:color w:val="EE0000"/>
              </w:rPr>
            </w:pPr>
            <w:r w:rsidRPr="00EF4583">
              <w:rPr>
                <w:noProof/>
                <w:color w:val="EE0000"/>
              </w:rPr>
              <w:t>DATA ANALYTICS</w:t>
            </w:r>
          </w:p>
        </w:tc>
        <w:tc>
          <w:tcPr>
            <w:tcW w:w="2878" w:type="dxa"/>
            <w:gridSpan w:val="3"/>
          </w:tcPr>
          <w:p w14:paraId="34D56E71" w14:textId="77777777" w:rsidR="00AE0B56" w:rsidRDefault="00AE0B56"/>
        </w:tc>
      </w:tr>
      <w:tr w:rsidR="00AE0B56" w14:paraId="7405FFC2" w14:textId="77777777" w:rsidTr="005B09BE">
        <w:trPr>
          <w:trHeight w:val="666"/>
        </w:trPr>
        <w:tc>
          <w:tcPr>
            <w:tcW w:w="2878" w:type="dxa"/>
            <w:gridSpan w:val="2"/>
          </w:tcPr>
          <w:p w14:paraId="7F2C9180" w14:textId="77777777" w:rsidR="00AE0B56" w:rsidRDefault="00AE0B56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6BD6C6B8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9927E5A" w14:textId="77777777" w:rsidR="00AE0B56" w:rsidRDefault="00AE0B56"/>
        </w:tc>
      </w:tr>
      <w:tr w:rsidR="00AE0B56" w14:paraId="417668D5" w14:textId="77777777" w:rsidTr="005B09BE">
        <w:trPr>
          <w:trHeight w:val="666"/>
        </w:trPr>
        <w:tc>
          <w:tcPr>
            <w:tcW w:w="1439" w:type="dxa"/>
          </w:tcPr>
          <w:p w14:paraId="2531B71B" w14:textId="77777777" w:rsidR="00AE0B56" w:rsidRDefault="00AE0B56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F4A4392" w14:textId="77777777" w:rsidR="00AE0B56" w:rsidRPr="005B09BE" w:rsidRDefault="00AE0B56" w:rsidP="00EE5A14">
            <w:pPr>
              <w:jc w:val="center"/>
            </w:pPr>
            <w:sdt>
              <w:sdtPr>
                <w:rPr>
                  <w:color w:val="EE0000"/>
                </w:rPr>
                <w:id w:val="834571155"/>
                <w:placeholder>
                  <w:docPart w:val="ED57C6554FB3457BB40354B243B8BF9E"/>
                </w:placeholder>
                <w15:appearance w15:val="hidden"/>
              </w:sdtPr>
              <w:sdtContent>
                <w:r w:rsidRPr="00EF4583">
                  <w:rPr>
                    <w:noProof/>
                    <w:color w:val="EE0000"/>
                  </w:rPr>
                  <w:t>8/18/2026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5F0F4427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7B67FC8" w14:textId="77777777" w:rsidR="00AE0B56" w:rsidRDefault="00AE0B56" w:rsidP="00EE5A14">
            <w:pPr>
              <w:jc w:val="center"/>
            </w:pPr>
            <w:r w:rsidRPr="00EF4583">
              <w:rPr>
                <w:noProof/>
                <w:color w:val="EE0000"/>
              </w:rPr>
              <w:t>UTTAM</w:t>
            </w:r>
          </w:p>
        </w:tc>
        <w:tc>
          <w:tcPr>
            <w:tcW w:w="1439" w:type="dxa"/>
          </w:tcPr>
          <w:p w14:paraId="5F50FFE9" w14:textId="77777777" w:rsidR="00AE0B56" w:rsidRDefault="00AE0B56"/>
        </w:tc>
      </w:tr>
      <w:tr w:rsidR="00AE0B56" w14:paraId="7A73B371" w14:textId="77777777" w:rsidTr="005B09BE">
        <w:trPr>
          <w:trHeight w:val="490"/>
        </w:trPr>
        <w:tc>
          <w:tcPr>
            <w:tcW w:w="2878" w:type="dxa"/>
            <w:gridSpan w:val="2"/>
          </w:tcPr>
          <w:p w14:paraId="76A08F63" w14:textId="77777777" w:rsidR="00AE0B56" w:rsidRDefault="00AE0B56"/>
        </w:tc>
        <w:tc>
          <w:tcPr>
            <w:tcW w:w="8634" w:type="dxa"/>
            <w:gridSpan w:val="4"/>
            <w:vAlign w:val="center"/>
          </w:tcPr>
          <w:p w14:paraId="08A9CB45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4E7C4BE" w14:textId="77777777" w:rsidR="00AE0B56" w:rsidRDefault="00AE0B56"/>
        </w:tc>
      </w:tr>
      <w:tr w:rsidR="00AE0B56" w14:paraId="5799D945" w14:textId="77777777" w:rsidTr="005B09BE">
        <w:trPr>
          <w:trHeight w:val="985"/>
        </w:trPr>
        <w:tc>
          <w:tcPr>
            <w:tcW w:w="2878" w:type="dxa"/>
            <w:gridSpan w:val="2"/>
          </w:tcPr>
          <w:p w14:paraId="43B7F128" w14:textId="77777777" w:rsidR="00AE0B56" w:rsidRDefault="00AE0B56"/>
        </w:tc>
        <w:tc>
          <w:tcPr>
            <w:tcW w:w="2878" w:type="dxa"/>
            <w:gridSpan w:val="2"/>
            <w:vAlign w:val="center"/>
          </w:tcPr>
          <w:p w14:paraId="02AB7629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06E0A238" w14:textId="77777777" w:rsidR="00AE0B56" w:rsidRPr="005B09BE" w:rsidRDefault="00AE0B56" w:rsidP="00EE5A14">
            <w:pPr>
              <w:pStyle w:val="Heading2"/>
            </w:pPr>
            <w:r w:rsidRPr="00EF4583">
              <w:rPr>
                <w:noProof/>
              </w:rPr>
              <w:t>U.K.</w:t>
            </w:r>
          </w:p>
        </w:tc>
        <w:tc>
          <w:tcPr>
            <w:tcW w:w="2878" w:type="dxa"/>
            <w:vAlign w:val="center"/>
          </w:tcPr>
          <w:p w14:paraId="72BBEEF9" w14:textId="77777777" w:rsidR="00AE0B56" w:rsidRPr="005B09BE" w:rsidRDefault="00AE0B56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ECBB2DF" w14:textId="77777777" w:rsidR="00AE0B56" w:rsidRDefault="00AE0B56"/>
        </w:tc>
      </w:tr>
    </w:tbl>
    <w:p w14:paraId="4431181D" w14:textId="77777777" w:rsidR="00AE0B56" w:rsidRDefault="00AE0B56">
      <w:pPr>
        <w:sectPr w:rsidR="00AE0B56" w:rsidSect="00AE0B56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2A76E787" w14:textId="77777777" w:rsidR="00AE0B56" w:rsidRDefault="00AE0B56"/>
    <w:sectPr w:rsidR="00AE0B56" w:rsidSect="00AE0B56">
      <w:type w:val="continuous"/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59D2" w14:textId="77777777" w:rsidR="00153743" w:rsidRDefault="00153743" w:rsidP="00E274A2">
      <w:r>
        <w:separator/>
      </w:r>
    </w:p>
  </w:endnote>
  <w:endnote w:type="continuationSeparator" w:id="0">
    <w:p w14:paraId="0A31F352" w14:textId="77777777" w:rsidR="00153743" w:rsidRDefault="00153743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48D2" w14:textId="77777777" w:rsidR="00153743" w:rsidRDefault="00153743" w:rsidP="00E274A2">
      <w:r>
        <w:separator/>
      </w:r>
    </w:p>
  </w:footnote>
  <w:footnote w:type="continuationSeparator" w:id="0">
    <w:p w14:paraId="4B4D9D6B" w14:textId="77777777" w:rsidR="00153743" w:rsidRDefault="00153743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C"/>
    <w:rsid w:val="000017A0"/>
    <w:rsid w:val="000A641B"/>
    <w:rsid w:val="00114D8E"/>
    <w:rsid w:val="0012521F"/>
    <w:rsid w:val="00153743"/>
    <w:rsid w:val="001E57B7"/>
    <w:rsid w:val="0025656E"/>
    <w:rsid w:val="002871C9"/>
    <w:rsid w:val="00292168"/>
    <w:rsid w:val="00296FF3"/>
    <w:rsid w:val="00366216"/>
    <w:rsid w:val="003D4044"/>
    <w:rsid w:val="00404DFE"/>
    <w:rsid w:val="004B3F9C"/>
    <w:rsid w:val="004F6D24"/>
    <w:rsid w:val="0059337D"/>
    <w:rsid w:val="005B09BE"/>
    <w:rsid w:val="006C60E6"/>
    <w:rsid w:val="0074596A"/>
    <w:rsid w:val="00793A50"/>
    <w:rsid w:val="007C7831"/>
    <w:rsid w:val="009B4CEC"/>
    <w:rsid w:val="00AC0554"/>
    <w:rsid w:val="00AE0B56"/>
    <w:rsid w:val="00B813A3"/>
    <w:rsid w:val="00C46B32"/>
    <w:rsid w:val="00CD1290"/>
    <w:rsid w:val="00DB7228"/>
    <w:rsid w:val="00DD00C7"/>
    <w:rsid w:val="00E274A2"/>
    <w:rsid w:val="00EA2CD7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8CBA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tam%20Kothari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52F20B3B0B4A51AB9CB93109B0E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EF84B-4540-4141-82D6-D7EA7DB93C9A}"/>
      </w:docPartPr>
      <w:docPartBody>
        <w:p w:rsidR="00000000" w:rsidRDefault="003065B2" w:rsidP="003065B2">
          <w:pPr>
            <w:pStyle w:val="C252F20B3B0B4A51AB9CB93109B0E5F2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113992BF08BE470F8348B205D4B4A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2C63-A9C0-404F-9633-977FC0186BA8}"/>
      </w:docPartPr>
      <w:docPartBody>
        <w:p w:rsidR="00000000" w:rsidRDefault="003065B2" w:rsidP="003065B2">
          <w:pPr>
            <w:pStyle w:val="113992BF08BE470F8348B205D4B4AE50"/>
          </w:pPr>
          <w:r w:rsidRPr="00292168">
            <w:t>THIS ACKNOWLEDGES THAT</w:t>
          </w:r>
        </w:p>
      </w:docPartBody>
    </w:docPart>
    <w:docPart>
      <w:docPartPr>
        <w:name w:val="D061E5A1B9BD4464BB7B615E9F104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50837-845F-450A-8650-8997ECAD882D}"/>
      </w:docPartPr>
      <w:docPartBody>
        <w:p w:rsidR="00000000" w:rsidRDefault="003065B2" w:rsidP="003065B2">
          <w:pPr>
            <w:pStyle w:val="D061E5A1B9BD4464BB7B615E9F104CEA"/>
          </w:pPr>
          <w:r w:rsidRPr="005B09BE">
            <w:t>HAS SUCCESSFULLY COMPLETED THE</w:t>
          </w:r>
        </w:p>
      </w:docPartBody>
    </w:docPart>
    <w:docPart>
      <w:docPartPr>
        <w:name w:val="4C18E8BC38EF4122A4C1CCFD95A6B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E281-B6DF-430E-ACEA-134B81A44B72}"/>
      </w:docPartPr>
      <w:docPartBody>
        <w:p w:rsidR="00000000" w:rsidRDefault="003065B2" w:rsidP="003065B2">
          <w:pPr>
            <w:pStyle w:val="4C18E8BC38EF4122A4C1CCFD95A6B389"/>
          </w:pPr>
          <w:r>
            <w:t>Month, Day, Year</w:t>
          </w:r>
        </w:p>
      </w:docPartBody>
    </w:docPart>
    <w:docPart>
      <w:docPartPr>
        <w:name w:val="7E05F43412BC43D0909B3ACAD43AA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D7685-3427-43E3-928B-710FEF2CE79E}"/>
      </w:docPartPr>
      <w:docPartBody>
        <w:p w:rsidR="00000000" w:rsidRDefault="003065B2" w:rsidP="003065B2">
          <w:pPr>
            <w:pStyle w:val="7E05F43412BC43D0909B3ACAD43AA11D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B0ACE4827A33486E9812759C4729F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5B45C-C3EA-4AF9-96EC-2C042E4EF1D9}"/>
      </w:docPartPr>
      <w:docPartBody>
        <w:p w:rsidR="00000000" w:rsidRDefault="003065B2" w:rsidP="003065B2">
          <w:pPr>
            <w:pStyle w:val="B0ACE4827A33486E9812759C4729F6DE"/>
          </w:pPr>
          <w:r w:rsidRPr="00292168">
            <w:t>THIS ACKNOWLEDGES THAT</w:t>
          </w:r>
        </w:p>
      </w:docPartBody>
    </w:docPart>
    <w:docPart>
      <w:docPartPr>
        <w:name w:val="18267355F50A4F3497EACB5F76585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BBD0B-256E-4220-B5C8-F603944D0813}"/>
      </w:docPartPr>
      <w:docPartBody>
        <w:p w:rsidR="00000000" w:rsidRDefault="003065B2" w:rsidP="003065B2">
          <w:pPr>
            <w:pStyle w:val="18267355F50A4F3497EACB5F7658561F"/>
          </w:pPr>
          <w:r w:rsidRPr="005B09BE">
            <w:t>HAS SUCCESSFULLY COMPLETED THE</w:t>
          </w:r>
        </w:p>
      </w:docPartBody>
    </w:docPart>
    <w:docPart>
      <w:docPartPr>
        <w:name w:val="F461D8C0D2344CE088634FEDBB029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53721-3F19-4759-B117-93DE7F3F5300}"/>
      </w:docPartPr>
      <w:docPartBody>
        <w:p w:rsidR="00000000" w:rsidRDefault="003065B2" w:rsidP="003065B2">
          <w:pPr>
            <w:pStyle w:val="F461D8C0D2344CE088634FEDBB0294D9"/>
          </w:pPr>
          <w:r>
            <w:t>Month, Day, Year</w:t>
          </w:r>
        </w:p>
      </w:docPartBody>
    </w:docPart>
    <w:docPart>
      <w:docPartPr>
        <w:name w:val="859E78005B5949AC8797F1B313CFD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B2F76-5A10-4B78-BBBA-B7A66AECD746}"/>
      </w:docPartPr>
      <w:docPartBody>
        <w:p w:rsidR="00000000" w:rsidRDefault="003065B2" w:rsidP="003065B2">
          <w:pPr>
            <w:pStyle w:val="859E78005B5949AC8797F1B313CFD9C9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798E59B444B240E0916A5424E3178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C3F70-3038-4DB0-83FF-F24205725230}"/>
      </w:docPartPr>
      <w:docPartBody>
        <w:p w:rsidR="00000000" w:rsidRDefault="003065B2" w:rsidP="003065B2">
          <w:pPr>
            <w:pStyle w:val="798E59B444B240E0916A5424E3178A64"/>
          </w:pPr>
          <w:r w:rsidRPr="00292168">
            <w:t>THIS ACKNOWLEDGES THAT</w:t>
          </w:r>
        </w:p>
      </w:docPartBody>
    </w:docPart>
    <w:docPart>
      <w:docPartPr>
        <w:name w:val="F2968493474D4A2DBD8F51ED0980F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E03E9-C371-4217-9F93-8A64BDBC588D}"/>
      </w:docPartPr>
      <w:docPartBody>
        <w:p w:rsidR="00000000" w:rsidRDefault="003065B2" w:rsidP="003065B2">
          <w:pPr>
            <w:pStyle w:val="F2968493474D4A2DBD8F51ED0980F82F"/>
          </w:pPr>
          <w:r w:rsidRPr="005B09BE">
            <w:t>HAS SUCCESSFULLY COMPLETED THE</w:t>
          </w:r>
        </w:p>
      </w:docPartBody>
    </w:docPart>
    <w:docPart>
      <w:docPartPr>
        <w:name w:val="A8228165FE6144A281018D151CEBE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FADD2-2495-4B65-A92B-0017EDEE2457}"/>
      </w:docPartPr>
      <w:docPartBody>
        <w:p w:rsidR="00000000" w:rsidRDefault="003065B2" w:rsidP="003065B2">
          <w:pPr>
            <w:pStyle w:val="A8228165FE6144A281018D151CEBE258"/>
          </w:pPr>
          <w:r>
            <w:t>Month, Day, Year</w:t>
          </w:r>
        </w:p>
      </w:docPartBody>
    </w:docPart>
    <w:docPart>
      <w:docPartPr>
        <w:name w:val="4A5E9A8AD6704AB2A8096806AD085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1F75B-C8C1-4C28-A2CA-BF93D2756486}"/>
      </w:docPartPr>
      <w:docPartBody>
        <w:p w:rsidR="00000000" w:rsidRDefault="003065B2" w:rsidP="003065B2">
          <w:pPr>
            <w:pStyle w:val="4A5E9A8AD6704AB2A8096806AD085F6A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011115962F8C43589E3CFFC317B0A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396F6-5A9F-4A6C-B0ED-5A32FEFAF2B9}"/>
      </w:docPartPr>
      <w:docPartBody>
        <w:p w:rsidR="00000000" w:rsidRDefault="003065B2" w:rsidP="003065B2">
          <w:pPr>
            <w:pStyle w:val="011115962F8C43589E3CFFC317B0A1D8"/>
          </w:pPr>
          <w:r w:rsidRPr="00292168">
            <w:t>THIS ACKNOWLEDGES THAT</w:t>
          </w:r>
        </w:p>
      </w:docPartBody>
    </w:docPart>
    <w:docPart>
      <w:docPartPr>
        <w:name w:val="24090DC8C82340E2A9FE6772CD110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2C1E4-8E75-4F9A-ADD2-DA2A2B3C7F6F}"/>
      </w:docPartPr>
      <w:docPartBody>
        <w:p w:rsidR="00000000" w:rsidRDefault="003065B2" w:rsidP="003065B2">
          <w:pPr>
            <w:pStyle w:val="24090DC8C82340E2A9FE6772CD110851"/>
          </w:pPr>
          <w:r w:rsidRPr="005B09BE">
            <w:t>HAS SUCCESSFULLY COMPLETED THE</w:t>
          </w:r>
        </w:p>
      </w:docPartBody>
    </w:docPart>
    <w:docPart>
      <w:docPartPr>
        <w:name w:val="ED57C6554FB3457BB40354B243B8B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AFD7C-00B6-4DFA-8549-C47E31451A0D}"/>
      </w:docPartPr>
      <w:docPartBody>
        <w:p w:rsidR="00000000" w:rsidRDefault="003065B2" w:rsidP="003065B2">
          <w:pPr>
            <w:pStyle w:val="ED57C6554FB3457BB40354B243B8BF9E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B2"/>
    <w:rsid w:val="002871C9"/>
    <w:rsid w:val="003065B2"/>
    <w:rsid w:val="007B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52F20B3B0B4A51AB9CB93109B0E5F2">
    <w:name w:val="C252F20B3B0B4A51AB9CB93109B0E5F2"/>
    <w:rsid w:val="003065B2"/>
  </w:style>
  <w:style w:type="paragraph" w:customStyle="1" w:styleId="113992BF08BE470F8348B205D4B4AE50">
    <w:name w:val="113992BF08BE470F8348B205D4B4AE50"/>
    <w:rsid w:val="003065B2"/>
  </w:style>
  <w:style w:type="paragraph" w:customStyle="1" w:styleId="D061E5A1B9BD4464BB7B615E9F104CEA">
    <w:name w:val="D061E5A1B9BD4464BB7B615E9F104CEA"/>
    <w:rsid w:val="003065B2"/>
  </w:style>
  <w:style w:type="paragraph" w:customStyle="1" w:styleId="4C18E8BC38EF4122A4C1CCFD95A6B389">
    <w:name w:val="4C18E8BC38EF4122A4C1CCFD95A6B389"/>
    <w:rsid w:val="003065B2"/>
  </w:style>
  <w:style w:type="paragraph" w:customStyle="1" w:styleId="7E05F43412BC43D0909B3ACAD43AA11D">
    <w:name w:val="7E05F43412BC43D0909B3ACAD43AA11D"/>
    <w:rsid w:val="003065B2"/>
  </w:style>
  <w:style w:type="paragraph" w:customStyle="1" w:styleId="B0ACE4827A33486E9812759C4729F6DE">
    <w:name w:val="B0ACE4827A33486E9812759C4729F6DE"/>
    <w:rsid w:val="003065B2"/>
  </w:style>
  <w:style w:type="paragraph" w:customStyle="1" w:styleId="18267355F50A4F3497EACB5F7658561F">
    <w:name w:val="18267355F50A4F3497EACB5F7658561F"/>
    <w:rsid w:val="003065B2"/>
  </w:style>
  <w:style w:type="paragraph" w:customStyle="1" w:styleId="F461D8C0D2344CE088634FEDBB0294D9">
    <w:name w:val="F461D8C0D2344CE088634FEDBB0294D9"/>
    <w:rsid w:val="003065B2"/>
  </w:style>
  <w:style w:type="paragraph" w:customStyle="1" w:styleId="859E78005B5949AC8797F1B313CFD9C9">
    <w:name w:val="859E78005B5949AC8797F1B313CFD9C9"/>
    <w:rsid w:val="003065B2"/>
  </w:style>
  <w:style w:type="paragraph" w:customStyle="1" w:styleId="798E59B444B240E0916A5424E3178A64">
    <w:name w:val="798E59B444B240E0916A5424E3178A64"/>
    <w:rsid w:val="003065B2"/>
  </w:style>
  <w:style w:type="paragraph" w:customStyle="1" w:styleId="F2968493474D4A2DBD8F51ED0980F82F">
    <w:name w:val="F2968493474D4A2DBD8F51ED0980F82F"/>
    <w:rsid w:val="003065B2"/>
  </w:style>
  <w:style w:type="paragraph" w:customStyle="1" w:styleId="A8228165FE6144A281018D151CEBE258">
    <w:name w:val="A8228165FE6144A281018D151CEBE258"/>
    <w:rsid w:val="003065B2"/>
  </w:style>
  <w:style w:type="paragraph" w:customStyle="1" w:styleId="4A5E9A8AD6704AB2A8096806AD085F6A">
    <w:name w:val="4A5E9A8AD6704AB2A8096806AD085F6A"/>
    <w:rsid w:val="003065B2"/>
  </w:style>
  <w:style w:type="paragraph" w:customStyle="1" w:styleId="011115962F8C43589E3CFFC317B0A1D8">
    <w:name w:val="011115962F8C43589E3CFFC317B0A1D8"/>
    <w:rsid w:val="003065B2"/>
  </w:style>
  <w:style w:type="paragraph" w:customStyle="1" w:styleId="24090DC8C82340E2A9FE6772CD110851">
    <w:name w:val="24090DC8C82340E2A9FE6772CD110851"/>
    <w:rsid w:val="003065B2"/>
  </w:style>
  <w:style w:type="paragraph" w:customStyle="1" w:styleId="ED57C6554FB3457BB40354B243B8BF9E">
    <w:name w:val="ED57C6554FB3457BB40354B243B8BF9E"/>
    <w:rsid w:val="003065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2026-07-08T15:21:00Z</dcterms:created>
  <dcterms:modified xsi:type="dcterms:W3CDTF">2026-07-08T15:21:00Z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